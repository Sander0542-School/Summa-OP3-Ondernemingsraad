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A4DDC0" w14:textId="3DA1840C" w:rsidR="00F564A2" w:rsidRPr="006E426E" w:rsidRDefault="00FE6F1A" w:rsidP="00FE6F1A">
      <w:pPr>
        <w:pStyle w:val="Title"/>
      </w:pPr>
      <w:r w:rsidRPr="006E426E">
        <w:t>Vragen OR</w:t>
      </w:r>
    </w:p>
    <w:p w14:paraId="78538B36" w14:textId="38108211" w:rsidR="00FE6F1A" w:rsidRPr="006E426E" w:rsidRDefault="00FE6F1A" w:rsidP="00FE6F1A"/>
    <w:p w14:paraId="65CB9B7A" w14:textId="5491B6BD" w:rsidR="002E39AE" w:rsidRPr="006E426E" w:rsidRDefault="002E39AE" w:rsidP="002E39AE">
      <w:pPr>
        <w:pStyle w:val="ListParagraph"/>
        <w:numPr>
          <w:ilvl w:val="0"/>
          <w:numId w:val="1"/>
        </w:numPr>
      </w:pPr>
      <w:r w:rsidRPr="006E426E">
        <w:t xml:space="preserve">Hoe moet de website </w:t>
      </w:r>
      <w:r w:rsidR="007F4B2A" w:rsidRPr="006E426E">
        <w:t>eruitzien</w:t>
      </w:r>
      <w:r w:rsidRPr="006E426E">
        <w:t>?</w:t>
      </w:r>
    </w:p>
    <w:p w14:paraId="315CF2CE" w14:textId="0ABD4E1A" w:rsidR="002E39AE" w:rsidRPr="006E426E" w:rsidRDefault="002E39AE" w:rsidP="002E39AE">
      <w:pPr>
        <w:pStyle w:val="ListParagraph"/>
        <w:numPr>
          <w:ilvl w:val="1"/>
          <w:numId w:val="1"/>
        </w:numPr>
      </w:pPr>
      <w:r w:rsidRPr="006E426E">
        <w:t>Intranet Stijl</w:t>
      </w:r>
    </w:p>
    <w:p w14:paraId="4B2EE318" w14:textId="77777777" w:rsidR="00987340" w:rsidRDefault="00987340" w:rsidP="002E39AE">
      <w:pPr>
        <w:pStyle w:val="ListParagraph"/>
        <w:numPr>
          <w:ilvl w:val="0"/>
          <w:numId w:val="1"/>
        </w:numPr>
      </w:pPr>
      <w:r>
        <w:t>Moet iedereen de huidige stemmen kunnen zien?</w:t>
      </w:r>
    </w:p>
    <w:p w14:paraId="4877E84A" w14:textId="77777777" w:rsidR="00901D69" w:rsidRDefault="00987340" w:rsidP="00987340">
      <w:pPr>
        <w:pStyle w:val="ListParagraph"/>
        <w:numPr>
          <w:ilvl w:val="1"/>
          <w:numId w:val="1"/>
        </w:numPr>
      </w:pPr>
      <w:r>
        <w:t>Nee (Kan nog veranderen)</w:t>
      </w:r>
    </w:p>
    <w:p w14:paraId="2C312364" w14:textId="77777777" w:rsidR="00901D69" w:rsidRDefault="00901D69" w:rsidP="00901D69">
      <w:pPr>
        <w:pStyle w:val="ListParagraph"/>
        <w:numPr>
          <w:ilvl w:val="0"/>
          <w:numId w:val="1"/>
        </w:numPr>
      </w:pPr>
      <w:r>
        <w:t>Mag iedereen zichzelf verkiesbaar stellen?</w:t>
      </w:r>
    </w:p>
    <w:p w14:paraId="628722C7" w14:textId="77777777" w:rsidR="00F4639C" w:rsidRDefault="00901D69" w:rsidP="00901D69">
      <w:pPr>
        <w:pStyle w:val="ListParagraph"/>
        <w:numPr>
          <w:ilvl w:val="1"/>
          <w:numId w:val="1"/>
        </w:numPr>
      </w:pPr>
      <w:r>
        <w:t>Ja</w:t>
      </w:r>
    </w:p>
    <w:p w14:paraId="44C3C481" w14:textId="77777777" w:rsidR="00F4639C" w:rsidRDefault="00F4639C" w:rsidP="00F4639C">
      <w:pPr>
        <w:pStyle w:val="ListParagraph"/>
        <w:numPr>
          <w:ilvl w:val="0"/>
          <w:numId w:val="1"/>
        </w:numPr>
      </w:pPr>
      <w:r>
        <w:t>Mogen de beheerders van het systeem stemmen?</w:t>
      </w:r>
    </w:p>
    <w:p w14:paraId="1B69EF99" w14:textId="5E551EBA" w:rsidR="002E39AE" w:rsidRPr="006E426E" w:rsidRDefault="00F4639C" w:rsidP="00146840">
      <w:pPr>
        <w:pStyle w:val="ListParagraph"/>
        <w:numPr>
          <w:ilvl w:val="1"/>
          <w:numId w:val="1"/>
        </w:numPr>
      </w:pPr>
      <w:r>
        <w:t>Ja</w:t>
      </w:r>
      <w:bookmarkStart w:id="0" w:name="_GoBack"/>
      <w:bookmarkEnd w:id="0"/>
      <w:r w:rsidR="002E39AE" w:rsidRPr="006E426E">
        <w:br/>
      </w:r>
      <w:r w:rsidR="002E39AE" w:rsidRPr="006E426E">
        <w:br/>
      </w:r>
    </w:p>
    <w:p w14:paraId="0A598AE2" w14:textId="3A233CEA" w:rsidR="002E39AE" w:rsidRPr="006E426E" w:rsidRDefault="002E39AE" w:rsidP="002E39AE">
      <w:proofErr w:type="spellStart"/>
      <w:r w:rsidRPr="006E426E">
        <w:t>MoSCoW</w:t>
      </w:r>
      <w:proofErr w:type="spellEnd"/>
    </w:p>
    <w:p w14:paraId="74E4A5D6" w14:textId="2087002C" w:rsidR="002E39AE" w:rsidRPr="006E426E" w:rsidRDefault="002E39AE" w:rsidP="002E39AE">
      <w:r w:rsidRPr="006E426E">
        <w:rPr>
          <w:b/>
        </w:rPr>
        <w:t>Must</w:t>
      </w:r>
      <w:r w:rsidR="007F4B2A">
        <w:rPr>
          <w:b/>
        </w:rPr>
        <w:t xml:space="preserve"> Have</w:t>
      </w:r>
    </w:p>
    <w:p w14:paraId="7721A42D" w14:textId="4DA63BE8" w:rsidR="002E39AE" w:rsidRPr="006E426E" w:rsidRDefault="002E39AE" w:rsidP="002E39AE">
      <w:pPr>
        <w:pStyle w:val="ListParagraph"/>
        <w:numPr>
          <w:ilvl w:val="0"/>
          <w:numId w:val="2"/>
        </w:numPr>
      </w:pPr>
      <w:r w:rsidRPr="006E426E">
        <w:t>Mensen moeten kunnen stemmen</w:t>
      </w:r>
    </w:p>
    <w:p w14:paraId="7D5507DF" w14:textId="41050F2B" w:rsidR="002E39AE" w:rsidRPr="006E426E" w:rsidRDefault="002E39AE" w:rsidP="002E39AE">
      <w:pPr>
        <w:pStyle w:val="ListParagraph"/>
        <w:numPr>
          <w:ilvl w:val="0"/>
          <w:numId w:val="2"/>
        </w:numPr>
      </w:pPr>
      <w:r w:rsidRPr="006E426E">
        <w:t>1 of meerder stemmen per stemmer</w:t>
      </w:r>
    </w:p>
    <w:p w14:paraId="7A23C739" w14:textId="0F6D53A4" w:rsidR="006E426E" w:rsidRPr="006E426E" w:rsidRDefault="006E426E" w:rsidP="006E426E">
      <w:pPr>
        <w:pStyle w:val="ListParagraph"/>
        <w:numPr>
          <w:ilvl w:val="1"/>
          <w:numId w:val="2"/>
        </w:numPr>
      </w:pPr>
      <w:r w:rsidRPr="006E426E">
        <w:t>Aantal vergelijken met het aantal zetels</w:t>
      </w:r>
    </w:p>
    <w:p w14:paraId="702E7D43" w14:textId="751C50F1" w:rsidR="006E426E" w:rsidRDefault="006E426E" w:rsidP="006E426E">
      <w:pPr>
        <w:pStyle w:val="ListParagraph"/>
        <w:numPr>
          <w:ilvl w:val="0"/>
          <w:numId w:val="2"/>
        </w:numPr>
      </w:pPr>
      <w:r w:rsidRPr="006E426E">
        <w:t xml:space="preserve">Stemmen moeten </w:t>
      </w:r>
      <w:r w:rsidR="008C0332" w:rsidRPr="006E426E">
        <w:t>anoniem</w:t>
      </w:r>
      <w:r w:rsidRPr="006E426E">
        <w:t xml:space="preserve"> zijn.</w:t>
      </w:r>
    </w:p>
    <w:p w14:paraId="5A5A170C" w14:textId="48816610" w:rsidR="007F4B2A" w:rsidRDefault="007F4B2A" w:rsidP="006E426E">
      <w:pPr>
        <w:pStyle w:val="ListParagraph"/>
        <w:numPr>
          <w:ilvl w:val="0"/>
          <w:numId w:val="2"/>
        </w:numPr>
      </w:pPr>
      <w:r>
        <w:t>OR Logo</w:t>
      </w:r>
    </w:p>
    <w:p w14:paraId="27353FDE" w14:textId="40D9413F" w:rsidR="007F4B2A" w:rsidRDefault="007F4B2A" w:rsidP="006E426E">
      <w:pPr>
        <w:pStyle w:val="ListParagraph"/>
        <w:numPr>
          <w:ilvl w:val="0"/>
          <w:numId w:val="2"/>
        </w:numPr>
      </w:pPr>
      <w:r>
        <w:t>Begin/Eind moment</w:t>
      </w:r>
    </w:p>
    <w:p w14:paraId="69A8D7D7" w14:textId="20529FC0" w:rsidR="00987340" w:rsidRDefault="00987340" w:rsidP="006E426E">
      <w:pPr>
        <w:pStyle w:val="ListParagraph"/>
        <w:numPr>
          <w:ilvl w:val="0"/>
          <w:numId w:val="2"/>
        </w:numPr>
      </w:pPr>
      <w:r>
        <w:t>Handleiding</w:t>
      </w:r>
    </w:p>
    <w:p w14:paraId="1CC75900" w14:textId="5F16AE65" w:rsidR="00987340" w:rsidRDefault="00987340" w:rsidP="006E426E">
      <w:pPr>
        <w:pStyle w:val="ListParagraph"/>
        <w:numPr>
          <w:ilvl w:val="0"/>
          <w:numId w:val="2"/>
        </w:numPr>
      </w:pPr>
      <w:r>
        <w:t>Rapport (Excel, PDF, Etc.)</w:t>
      </w:r>
    </w:p>
    <w:p w14:paraId="042D3EBF" w14:textId="71CB1380" w:rsidR="00901D69" w:rsidRDefault="00901D69" w:rsidP="006E426E">
      <w:pPr>
        <w:pStyle w:val="ListParagraph"/>
        <w:numPr>
          <w:ilvl w:val="0"/>
          <w:numId w:val="2"/>
        </w:numPr>
      </w:pPr>
      <w:r>
        <w:t>Beveiliging</w:t>
      </w:r>
    </w:p>
    <w:p w14:paraId="5A6A77B1" w14:textId="7C04215B" w:rsidR="007F4B2A" w:rsidRDefault="007F4B2A" w:rsidP="007F4B2A">
      <w:proofErr w:type="spellStart"/>
      <w:r>
        <w:rPr>
          <w:b/>
        </w:rPr>
        <w:t>Should</w:t>
      </w:r>
      <w:proofErr w:type="spellEnd"/>
      <w:r>
        <w:rPr>
          <w:b/>
        </w:rPr>
        <w:t xml:space="preserve"> Have</w:t>
      </w:r>
    </w:p>
    <w:p w14:paraId="4580AC40" w14:textId="39FA3B6D" w:rsidR="007F4B2A" w:rsidRPr="007F4B2A" w:rsidRDefault="007F4B2A" w:rsidP="007F4B2A">
      <w:pPr>
        <w:pStyle w:val="ListParagraph"/>
        <w:numPr>
          <w:ilvl w:val="0"/>
          <w:numId w:val="2"/>
        </w:numPr>
      </w:pPr>
      <w:r>
        <w:t>Summa Login</w:t>
      </w:r>
    </w:p>
    <w:p w14:paraId="3D142D73" w14:textId="761E59B2" w:rsidR="007F4B2A" w:rsidRDefault="007F4B2A" w:rsidP="007F4B2A">
      <w:proofErr w:type="spellStart"/>
      <w:r>
        <w:rPr>
          <w:b/>
        </w:rPr>
        <w:t>Could</w:t>
      </w:r>
      <w:proofErr w:type="spellEnd"/>
      <w:r>
        <w:rPr>
          <w:b/>
        </w:rPr>
        <w:t xml:space="preserve"> Have</w:t>
      </w:r>
    </w:p>
    <w:p w14:paraId="0563E6F9" w14:textId="5D9356FF" w:rsidR="007F4B2A" w:rsidRDefault="00901D69" w:rsidP="007F4B2A">
      <w:pPr>
        <w:pStyle w:val="ListParagraph"/>
        <w:numPr>
          <w:ilvl w:val="0"/>
          <w:numId w:val="2"/>
        </w:numPr>
      </w:pPr>
      <w:r>
        <w:t>Aftellen</w:t>
      </w:r>
      <w:r w:rsidR="007F4B2A">
        <w:t xml:space="preserve"> tot het stemmen</w:t>
      </w:r>
    </w:p>
    <w:p w14:paraId="4B9CCD83" w14:textId="787D60FB" w:rsidR="00901D69" w:rsidRDefault="00901D69" w:rsidP="007F4B2A">
      <w:pPr>
        <w:pStyle w:val="ListParagraph"/>
        <w:numPr>
          <w:ilvl w:val="0"/>
          <w:numId w:val="2"/>
        </w:numPr>
      </w:pPr>
      <w:r>
        <w:t>Een foto en omschrijven van de verkiesbare persoon</w:t>
      </w:r>
    </w:p>
    <w:p w14:paraId="7CFE700C" w14:textId="5144FFD0" w:rsidR="00901D69" w:rsidRPr="007F4B2A" w:rsidRDefault="00901D69" w:rsidP="007F4B2A">
      <w:pPr>
        <w:pStyle w:val="ListParagraph"/>
        <w:numPr>
          <w:ilvl w:val="0"/>
          <w:numId w:val="2"/>
        </w:numPr>
      </w:pPr>
      <w:r>
        <w:t>Summa Stijl</w:t>
      </w:r>
    </w:p>
    <w:sectPr w:rsidR="00901D69" w:rsidRPr="007F4B2A" w:rsidSect="003C251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0FF6253F-4DE1-4F02-8BCD-963847E0F47A}"/>
    <w:embedBold r:id="rId2" w:fontKey="{E64A88DA-81F9-4EBA-A0A8-57ACFD78B93D}"/>
    <w:embedItalic r:id="rId3" w:fontKey="{0321242C-771F-444D-A436-FA617BF54543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4" w:fontKey="{19D22E7E-F4FE-4866-8E79-0A234109D45A}"/>
    <w:embedBold r:id="rId5" w:fontKey="{1D5CD932-93FF-43EE-8512-E837B9CC088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Black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6" w:fontKey="{37C952C3-FED9-404F-9B5D-AB54B4BDC0EC}"/>
    <w:embedItalic r:id="rId7" w:fontKey="{9DE75B89-2665-42DB-9C4B-415C49B4592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2818546-1E1F-4923-B4E7-DEB31B149C6A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85CB90E5-FCEF-46EA-9D44-81CF7C6EE57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625B5D"/>
    <w:multiLevelType w:val="hybridMultilevel"/>
    <w:tmpl w:val="7A0ED0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718CD"/>
    <w:multiLevelType w:val="hybridMultilevel"/>
    <w:tmpl w:val="1952E250"/>
    <w:lvl w:ilvl="0" w:tplc="8FE01C68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c0t7Q0NDQytjQzNjZS0lEKTi0uzszPAykwrgUA1Yfk2CwAAAA="/>
  </w:docVars>
  <w:rsids>
    <w:rsidRoot w:val="00FE6F1A"/>
    <w:rsid w:val="001177F2"/>
    <w:rsid w:val="00146840"/>
    <w:rsid w:val="001B5B65"/>
    <w:rsid w:val="002779DE"/>
    <w:rsid w:val="002E39AE"/>
    <w:rsid w:val="003C2511"/>
    <w:rsid w:val="004F475D"/>
    <w:rsid w:val="005573AA"/>
    <w:rsid w:val="00676D05"/>
    <w:rsid w:val="006E426E"/>
    <w:rsid w:val="006F22CD"/>
    <w:rsid w:val="007F4B2A"/>
    <w:rsid w:val="00886FB7"/>
    <w:rsid w:val="008C0332"/>
    <w:rsid w:val="008D65A3"/>
    <w:rsid w:val="00901D69"/>
    <w:rsid w:val="009853DE"/>
    <w:rsid w:val="00987340"/>
    <w:rsid w:val="009C2789"/>
    <w:rsid w:val="00A06F57"/>
    <w:rsid w:val="00CC1935"/>
    <w:rsid w:val="00D3382D"/>
    <w:rsid w:val="00DD144A"/>
    <w:rsid w:val="00E26914"/>
    <w:rsid w:val="00F4639C"/>
    <w:rsid w:val="00FC19D3"/>
    <w:rsid w:val="00FE6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50B3B"/>
  <w15:chartTrackingRefBased/>
  <w15:docId w15:val="{9979D9F8-7300-49B5-94EE-B7AB426C8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06F57"/>
    <w:rPr>
      <w:rFonts w:ascii="Roboto" w:hAnsi="Roboto"/>
      <w:sz w:val="20"/>
      <w:lang w:val="nl-N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177F2"/>
    <w:pPr>
      <w:keepNext/>
      <w:keepLines/>
      <w:spacing w:before="360" w:after="360"/>
      <w:outlineLvl w:val="0"/>
    </w:pPr>
    <w:rPr>
      <w:rFonts w:ascii="Roboto Black" w:eastAsiaTheme="majorEastAsia" w:hAnsi="Roboto Black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C2789"/>
    <w:pPr>
      <w:keepNext/>
      <w:keepLines/>
      <w:spacing w:before="360" w:after="360"/>
      <w:outlineLvl w:val="1"/>
    </w:pPr>
    <w:rPr>
      <w:rFonts w:ascii="Roboto Black" w:eastAsiaTheme="majorEastAsia" w:hAnsi="Roboto Black" w:cstheme="majorBidi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7F2"/>
    <w:rPr>
      <w:rFonts w:ascii="Roboto Black" w:eastAsiaTheme="majorEastAsia" w:hAnsi="Roboto Black" w:cstheme="majorBidi"/>
      <w:sz w:val="32"/>
      <w:szCs w:val="32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A06F57"/>
    <w:pPr>
      <w:spacing w:after="0" w:line="240" w:lineRule="auto"/>
      <w:contextualSpacing/>
    </w:pPr>
    <w:rPr>
      <w:rFonts w:ascii="Roboto Black" w:eastAsiaTheme="majorEastAsia" w:hAnsi="Roboto Black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F57"/>
    <w:rPr>
      <w:rFonts w:ascii="Roboto Black" w:eastAsiaTheme="majorEastAsia" w:hAnsi="Roboto Black" w:cstheme="majorBidi"/>
      <w:spacing w:val="-10"/>
      <w:kern w:val="28"/>
      <w:sz w:val="48"/>
      <w:szCs w:val="56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789"/>
    <w:rPr>
      <w:rFonts w:ascii="Roboto Black" w:eastAsiaTheme="majorEastAsia" w:hAnsi="Roboto Black" w:cstheme="majorBidi"/>
      <w:sz w:val="28"/>
      <w:szCs w:val="26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F5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06F57"/>
    <w:rPr>
      <w:rFonts w:ascii="Roboto" w:eastAsiaTheme="minorEastAsia" w:hAnsi="Roboto"/>
      <w:color w:val="5A5A5A" w:themeColor="text1" w:themeTint="A5"/>
      <w:spacing w:val="15"/>
      <w:sz w:val="20"/>
      <w:lang w:val="nl-NL"/>
    </w:rPr>
  </w:style>
  <w:style w:type="character" w:styleId="SubtleEmphasis">
    <w:name w:val="Subtle Emphasis"/>
    <w:basedOn w:val="DefaultParagraphFont"/>
    <w:uiPriority w:val="19"/>
    <w:qFormat/>
    <w:rsid w:val="00A06F57"/>
    <w:rPr>
      <w:rFonts w:ascii="Roboto" w:hAnsi="Roboto"/>
      <w:i/>
      <w:iCs/>
      <w:color w:val="404040" w:themeColor="text1" w:themeTint="BF"/>
      <w:sz w:val="20"/>
    </w:rPr>
  </w:style>
  <w:style w:type="character" w:styleId="Emphasis">
    <w:name w:val="Emphasis"/>
    <w:basedOn w:val="DefaultParagraphFont"/>
    <w:uiPriority w:val="20"/>
    <w:qFormat/>
    <w:rsid w:val="00A06F57"/>
    <w:rPr>
      <w:rFonts w:ascii="Roboto" w:hAnsi="Roboto"/>
      <w:i/>
      <w:iCs/>
      <w:sz w:val="20"/>
    </w:rPr>
  </w:style>
  <w:style w:type="character" w:styleId="IntenseEmphasis">
    <w:name w:val="Intense Emphasis"/>
    <w:basedOn w:val="DefaultParagraphFont"/>
    <w:uiPriority w:val="21"/>
    <w:qFormat/>
    <w:rsid w:val="00A06F57"/>
    <w:rPr>
      <w:rFonts w:ascii="Roboto" w:hAnsi="Roboto"/>
      <w:i/>
      <w:iCs/>
      <w:color w:val="4472C4" w:themeColor="accent1"/>
      <w:sz w:val="20"/>
    </w:rPr>
  </w:style>
  <w:style w:type="character" w:styleId="Strong">
    <w:name w:val="Strong"/>
    <w:basedOn w:val="DefaultParagraphFont"/>
    <w:uiPriority w:val="22"/>
    <w:qFormat/>
    <w:rsid w:val="00A06F57"/>
    <w:rPr>
      <w:rFonts w:ascii="Roboto" w:hAnsi="Roboto"/>
      <w:b/>
      <w:bCs/>
      <w:sz w:val="20"/>
    </w:rPr>
  </w:style>
  <w:style w:type="character" w:styleId="SubtleReference">
    <w:name w:val="Subtle Reference"/>
    <w:basedOn w:val="DefaultParagraphFont"/>
    <w:uiPriority w:val="31"/>
    <w:qFormat/>
    <w:rsid w:val="00A06F57"/>
    <w:rPr>
      <w:rFonts w:ascii="Roboto" w:hAnsi="Roboto"/>
      <w:smallCaps/>
      <w:color w:val="5A5A5A" w:themeColor="text1" w:themeTint="A5"/>
      <w:sz w:val="20"/>
    </w:rPr>
  </w:style>
  <w:style w:type="character" w:styleId="IntenseReference">
    <w:name w:val="Intense Reference"/>
    <w:basedOn w:val="DefaultParagraphFont"/>
    <w:uiPriority w:val="32"/>
    <w:qFormat/>
    <w:rsid w:val="00A06F57"/>
    <w:rPr>
      <w:rFonts w:ascii="Roboto" w:hAnsi="Roboto"/>
      <w:b/>
      <w:bCs/>
      <w:smallCaps/>
      <w:color w:val="4472C4" w:themeColor="accent1"/>
      <w:spacing w:val="5"/>
      <w:sz w:val="20"/>
    </w:rPr>
  </w:style>
  <w:style w:type="character" w:styleId="BookTitle">
    <w:name w:val="Book Title"/>
    <w:basedOn w:val="DefaultParagraphFont"/>
    <w:uiPriority w:val="33"/>
    <w:qFormat/>
    <w:rsid w:val="00A06F57"/>
    <w:rPr>
      <w:rFonts w:ascii="Roboto Black" w:hAnsi="Roboto Black"/>
      <w:b w:val="0"/>
      <w:bCs/>
      <w:i/>
      <w:iCs/>
      <w:spacing w:val="5"/>
      <w:sz w:val="20"/>
    </w:rPr>
  </w:style>
  <w:style w:type="paragraph" w:styleId="ListParagraph">
    <w:name w:val="List Paragraph"/>
    <w:basedOn w:val="Normal"/>
    <w:uiPriority w:val="34"/>
    <w:qFormat/>
    <w:rsid w:val="00A06F57"/>
    <w:pPr>
      <w:ind w:left="720"/>
      <w:contextualSpacing/>
    </w:pPr>
  </w:style>
  <w:style w:type="paragraph" w:customStyle="1" w:styleId="CodeSnippet">
    <w:name w:val="Code Snippet"/>
    <w:basedOn w:val="Normal"/>
    <w:next w:val="Normal"/>
    <w:link w:val="CodeSnippetChar"/>
    <w:autoRedefine/>
    <w:qFormat/>
    <w:rsid w:val="00FC19D3"/>
    <w:pPr>
      <w:pBdr>
        <w:top w:val="single" w:sz="8" w:space="8" w:color="767171" w:themeColor="background2" w:themeShade="80"/>
        <w:left w:val="single" w:sz="8" w:space="8" w:color="767171" w:themeColor="background2" w:themeShade="80"/>
        <w:bottom w:val="single" w:sz="8" w:space="8" w:color="767171" w:themeColor="background2" w:themeShade="80"/>
        <w:right w:val="single" w:sz="8" w:space="8" w:color="767171" w:themeColor="background2" w:themeShade="80"/>
      </w:pBdr>
      <w:shd w:val="clear" w:color="auto" w:fill="E7E6E6" w:themeFill="background2"/>
      <w:spacing w:before="120" w:after="0"/>
    </w:pPr>
    <w:rPr>
      <w:rFonts w:ascii="Consolas" w:hAnsi="Consolas"/>
      <w:noProof/>
      <w:color w:val="404040" w:themeColor="text1" w:themeTint="BF"/>
    </w:rPr>
  </w:style>
  <w:style w:type="character" w:customStyle="1" w:styleId="CodeSnippetChar">
    <w:name w:val="Code Snippet Char"/>
    <w:basedOn w:val="DefaultParagraphFont"/>
    <w:link w:val="CodeSnippet"/>
    <w:rsid w:val="00FC19D3"/>
    <w:rPr>
      <w:rFonts w:ascii="Consolas" w:hAnsi="Consolas"/>
      <w:noProof/>
      <w:color w:val="404040" w:themeColor="text1" w:themeTint="BF"/>
      <w:sz w:val="20"/>
      <w:shd w:val="clear" w:color="auto" w:fill="E7E6E6" w:themeFill="background2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de\OneDrive\Documenten\Custom%20Office%20Templates\Robot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Roboto.dotx</Template>
  <TotalTime>31</TotalTime>
  <Pages>1</Pages>
  <Words>85</Words>
  <Characters>488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Jochems</dc:creator>
  <cp:keywords/>
  <dc:description/>
  <cp:lastModifiedBy>Sander Jochems</cp:lastModifiedBy>
  <cp:revision>6</cp:revision>
  <dcterms:created xsi:type="dcterms:W3CDTF">2019-02-12T08:54:00Z</dcterms:created>
  <dcterms:modified xsi:type="dcterms:W3CDTF">2019-02-12T09:30:00Z</dcterms:modified>
</cp:coreProperties>
</file>